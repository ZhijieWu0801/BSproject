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pPr w:leftFromText="180" w:rightFromText="180" w:vertAnchor="text" w:horzAnchor="margin" w:tblpY="1"/>
        <w:tblW w:w="988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3829"/>
        <w:gridCol w:w="3779"/>
        <w:gridCol w:w="6"/>
        <w:gridCol w:w="793"/>
        <w:gridCol w:w="704"/>
        <w:gridCol w:w="10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4" w:type="dxa"/>
          <w:trHeight w:val="2694" w:hRule="atLeast"/>
        </w:trPr>
        <w:tc>
          <w:tcPr>
            <w:tcW w:w="9785" w:type="dxa"/>
            <w:gridSpan w:val="6"/>
            <w:tcBorders>
              <w:top w:val="nil"/>
              <w:left w:val="nil"/>
              <w:bottom w:val="single" w:color="auto" w:sz="6" w:space="0"/>
              <w:right w:val="nil"/>
            </w:tcBorders>
            <w:noWrap w:val="0"/>
            <w:vAlign w:val="center"/>
          </w:tcPr>
          <w:p>
            <w:pPr>
              <w:widowControl/>
              <w:jc w:val="center"/>
              <w:rPr>
                <w:rFonts w:eastAsia="楷体"/>
                <w:b/>
                <w:bCs/>
                <w:color w:val="000000"/>
                <w:kern w:val="0"/>
                <w:sz w:val="44"/>
                <w:szCs w:val="44"/>
              </w:rPr>
            </w:pPr>
            <w:r>
              <w:rPr>
                <w:rFonts w:eastAsia="楷体"/>
                <w:b/>
                <w:bCs/>
                <w:color w:val="000000"/>
                <w:kern w:val="0"/>
                <w:sz w:val="44"/>
                <w:szCs w:val="44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106045</wp:posOffset>
                  </wp:positionH>
                  <wp:positionV relativeFrom="paragraph">
                    <wp:posOffset>-94615</wp:posOffset>
                  </wp:positionV>
                  <wp:extent cx="878205" cy="864870"/>
                  <wp:effectExtent l="0" t="0" r="17145" b="11430"/>
                  <wp:wrapNone/>
                  <wp:docPr id="1" name="图片 60" descr="校徽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60" descr="校徽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205" cy="864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="楷体"/>
                <w:b/>
                <w:bCs/>
                <w:color w:val="000000"/>
                <w:kern w:val="0"/>
                <w:sz w:val="44"/>
                <w:szCs w:val="44"/>
                <w:lang w:val="en-US" w:eastAsia="zh-CN"/>
              </w:rPr>
              <w:t xml:space="preserve"> </w:t>
            </w:r>
            <w:r>
              <w:rPr>
                <w:rFonts w:eastAsia="楷体"/>
                <w:b/>
                <w:bCs/>
                <w:color w:val="000000"/>
                <w:kern w:val="0"/>
                <w:sz w:val="44"/>
                <w:szCs w:val="44"/>
              </w:rPr>
              <w:t xml:space="preserve">  北华大学计算机科学技术学院</w:t>
            </w:r>
          </w:p>
          <w:p>
            <w:pPr>
              <w:widowControl/>
              <w:jc w:val="center"/>
              <w:rPr>
                <w:rFonts w:eastAsia="楷体"/>
                <w:b/>
                <w:bCs/>
                <w:color w:val="000000"/>
                <w:kern w:val="0"/>
                <w:sz w:val="44"/>
                <w:szCs w:val="44"/>
              </w:rPr>
            </w:pPr>
            <w:r>
              <w:rPr>
                <w:rFonts w:eastAsia="楷体"/>
                <w:b/>
                <w:bCs/>
                <w:color w:val="000000"/>
                <w:kern w:val="0"/>
                <w:sz w:val="44"/>
                <w:szCs w:val="44"/>
              </w:rPr>
              <w:t xml:space="preserve">  项目实习评分表</w:t>
            </w:r>
          </w:p>
          <w:p>
            <w:pPr>
              <w:widowControl/>
              <w:jc w:val="center"/>
              <w:rPr>
                <w:rFonts w:eastAsia="楷体"/>
                <w:b/>
                <w:bCs/>
                <w:color w:val="000000"/>
                <w:kern w:val="0"/>
                <w:szCs w:val="21"/>
              </w:rPr>
            </w:pPr>
          </w:p>
          <w:p>
            <w:pPr>
              <w:widowControl/>
              <w:spacing w:line="360" w:lineRule="auto"/>
              <w:jc w:val="left"/>
              <w:rPr>
                <w:bCs/>
                <w:color w:val="000000"/>
                <w:kern w:val="0"/>
                <w:sz w:val="24"/>
                <w:u w:val="single"/>
              </w:rPr>
            </w:pPr>
            <w:r>
              <w:rPr>
                <w:b/>
                <w:bCs/>
                <w:color w:val="000000"/>
                <w:kern w:val="0"/>
                <w:sz w:val="24"/>
              </w:rPr>
              <w:t>专业：</w:t>
            </w:r>
            <w:r>
              <w:rPr>
                <w:bCs/>
                <w:color w:val="000000"/>
                <w:kern w:val="0"/>
                <w:sz w:val="24"/>
                <w:u w:val="single"/>
              </w:rPr>
              <w:t xml:space="preserve"> </w:t>
            </w:r>
            <w:r>
              <w:rPr>
                <w:rFonts w:hint="eastAsia"/>
                <w:bCs/>
                <w:color w:val="000000"/>
                <w:kern w:val="0"/>
                <w:sz w:val="24"/>
                <w:u w:val="single"/>
                <w:lang w:val="en-US" w:eastAsia="zh-CN"/>
              </w:rPr>
              <w:t>智能</w:t>
            </w:r>
            <w:r>
              <w:rPr>
                <w:bCs/>
                <w:color w:val="000000"/>
                <w:kern w:val="0"/>
                <w:sz w:val="24"/>
                <w:u w:val="single"/>
              </w:rPr>
              <w:t xml:space="preserve">科学与技术  </w:t>
            </w:r>
            <w:r>
              <w:rPr>
                <w:b/>
                <w:bCs/>
                <w:color w:val="000000"/>
                <w:kern w:val="0"/>
                <w:sz w:val="24"/>
              </w:rPr>
              <w:t>班级：</w:t>
            </w:r>
            <w:r>
              <w:rPr>
                <w:bCs/>
                <w:color w:val="000000"/>
                <w:kern w:val="0"/>
                <w:sz w:val="24"/>
                <w:u w:val="single"/>
              </w:rPr>
              <w:t xml:space="preserve">  20级</w:t>
            </w:r>
            <w:r>
              <w:rPr>
                <w:rFonts w:hint="eastAsia"/>
                <w:bCs/>
                <w:color w:val="000000"/>
                <w:kern w:val="0"/>
                <w:sz w:val="24"/>
                <w:u w:val="single"/>
                <w:lang w:val="en-US" w:eastAsia="zh-CN"/>
              </w:rPr>
              <w:t>1</w:t>
            </w:r>
            <w:r>
              <w:rPr>
                <w:bCs/>
                <w:color w:val="000000"/>
                <w:kern w:val="0"/>
                <w:sz w:val="24"/>
                <w:u w:val="single"/>
              </w:rPr>
              <w:t xml:space="preserve">班  </w:t>
            </w:r>
            <w:r>
              <w:rPr>
                <w:b/>
                <w:bCs/>
                <w:color w:val="000000"/>
                <w:kern w:val="0"/>
                <w:sz w:val="24"/>
              </w:rPr>
              <w:t>姓名：</w:t>
            </w:r>
            <w:r>
              <w:rPr>
                <w:bCs/>
                <w:color w:val="000000"/>
                <w:kern w:val="0"/>
                <w:sz w:val="24"/>
                <w:u w:val="single"/>
              </w:rPr>
              <w:t xml:space="preserve">   </w:t>
            </w:r>
            <w:r>
              <w:rPr>
                <w:rFonts w:hint="eastAsia"/>
                <w:bCs/>
                <w:color w:val="000000"/>
                <w:kern w:val="0"/>
                <w:sz w:val="24"/>
                <w:u w:val="single"/>
                <w:lang w:val="en-US" w:eastAsia="zh-CN"/>
              </w:rPr>
              <w:t>吴智杰</w:t>
            </w:r>
            <w:r>
              <w:rPr>
                <w:bCs/>
                <w:color w:val="000000"/>
                <w:kern w:val="0"/>
                <w:sz w:val="24"/>
                <w:u w:val="single"/>
              </w:rPr>
              <w:t xml:space="preserve">     </w:t>
            </w:r>
            <w:r>
              <w:rPr>
                <w:b/>
                <w:bCs/>
                <w:color w:val="000000"/>
                <w:kern w:val="0"/>
                <w:sz w:val="24"/>
              </w:rPr>
              <w:t>学号：</w:t>
            </w:r>
            <w:r>
              <w:rPr>
                <w:bCs/>
                <w:color w:val="000000"/>
                <w:kern w:val="0"/>
                <w:sz w:val="24"/>
                <w:u w:val="single"/>
              </w:rPr>
              <w:t xml:space="preserve">   2020</w:t>
            </w:r>
            <w:r>
              <w:rPr>
                <w:rFonts w:hint="eastAsia"/>
                <w:bCs/>
                <w:color w:val="000000"/>
                <w:kern w:val="0"/>
                <w:sz w:val="24"/>
                <w:u w:val="single"/>
                <w:lang w:val="en-US" w:eastAsia="zh-CN"/>
              </w:rPr>
              <w:t>15090116</w:t>
            </w:r>
            <w:r>
              <w:rPr>
                <w:bCs/>
                <w:color w:val="000000"/>
                <w:kern w:val="0"/>
                <w:sz w:val="24"/>
                <w:u w:val="single"/>
              </w:rPr>
              <w:t xml:space="preserve">       </w:t>
            </w:r>
          </w:p>
          <w:p>
            <w:pPr>
              <w:widowControl/>
              <w:spacing w:line="360" w:lineRule="auto"/>
              <w:jc w:val="left"/>
              <w:rPr>
                <w:b/>
                <w:bCs/>
                <w:color w:val="000000"/>
                <w:kern w:val="0"/>
                <w:sz w:val="24"/>
              </w:rPr>
            </w:pPr>
            <w:r>
              <w:rPr>
                <w:b/>
                <w:bCs/>
                <w:color w:val="000000"/>
                <w:kern w:val="0"/>
                <w:sz w:val="24"/>
              </w:rPr>
              <w:t>实习单位：</w:t>
            </w:r>
            <w:r>
              <w:rPr>
                <w:bCs/>
                <w:color w:val="000000"/>
                <w:kern w:val="0"/>
                <w:sz w:val="24"/>
                <w:u w:val="single"/>
              </w:rPr>
              <w:t xml:space="preserve">                  </w:t>
            </w:r>
            <w:r>
              <w:rPr>
                <w:rFonts w:ascii="仿宋_GB2312" w:eastAsia="仿宋_GB2312"/>
                <w:b w:val="0"/>
                <w:bCs/>
                <w:sz w:val="28"/>
                <w:u w:val="single"/>
                <w:lang w:val="en-US"/>
              </w:rPr>
              <w:t>链云智慧（北京）科技有限公司</w:t>
            </w:r>
            <w:r>
              <w:rPr>
                <w:bCs/>
                <w:color w:val="000000"/>
                <w:kern w:val="0"/>
                <w:sz w:val="24"/>
                <w:u w:val="single"/>
              </w:rPr>
              <w:t xml:space="preserve">                          </w:t>
            </w:r>
          </w:p>
          <w:p>
            <w:pPr>
              <w:widowControl/>
              <w:spacing w:line="360" w:lineRule="auto"/>
              <w:jc w:val="left"/>
              <w:rPr>
                <w:bCs/>
                <w:color w:val="000000"/>
                <w:kern w:val="0"/>
                <w:sz w:val="24"/>
                <w:u w:val="single"/>
              </w:rPr>
            </w:pPr>
            <w:r>
              <w:rPr>
                <w:b/>
                <w:bCs/>
                <w:color w:val="000000"/>
                <w:kern w:val="0"/>
                <w:sz w:val="24"/>
              </w:rPr>
              <w:t>企业指导教师：</w:t>
            </w:r>
            <w:r>
              <w:rPr>
                <w:bCs/>
                <w:color w:val="000000"/>
                <w:kern w:val="0"/>
                <w:sz w:val="24"/>
                <w:u w:val="single"/>
              </w:rPr>
              <w:t xml:space="preserve">      </w:t>
            </w:r>
            <w:r>
              <w:rPr>
                <w:rFonts w:hint="eastAsia"/>
                <w:bCs/>
                <w:color w:val="000000"/>
                <w:kern w:val="0"/>
                <w:sz w:val="24"/>
                <w:u w:val="single"/>
                <w:lang w:val="en-US" w:eastAsia="zh-CN"/>
              </w:rPr>
              <w:t xml:space="preserve">    葛洪宇  </w:t>
            </w:r>
            <w:r>
              <w:rPr>
                <w:bCs/>
                <w:color w:val="000000"/>
                <w:kern w:val="0"/>
                <w:sz w:val="24"/>
                <w:u w:val="single"/>
              </w:rPr>
              <w:t xml:space="preserve">            </w:t>
            </w:r>
            <w:r>
              <w:rPr>
                <w:b/>
                <w:bCs/>
                <w:color w:val="000000"/>
                <w:kern w:val="0"/>
                <w:sz w:val="24"/>
              </w:rPr>
              <w:t xml:space="preserve"> 职务：</w:t>
            </w:r>
            <w:r>
              <w:rPr>
                <w:bCs/>
                <w:color w:val="000000"/>
                <w:kern w:val="0"/>
                <w:sz w:val="24"/>
                <w:u w:val="single"/>
              </w:rPr>
              <w:t xml:space="preserve">        </w:t>
            </w:r>
            <w:bookmarkStart w:id="0" w:name="_GoBack"/>
            <w:bookmarkEnd w:id="0"/>
            <w:r>
              <w:rPr>
                <w:rFonts w:hint="eastAsia"/>
                <w:bCs/>
                <w:color w:val="000000"/>
                <w:kern w:val="0"/>
                <w:sz w:val="24"/>
                <w:u w:val="single"/>
                <w:lang w:val="en-US" w:eastAsia="zh-CN"/>
              </w:rPr>
              <w:t xml:space="preserve">前端负责人     </w:t>
            </w:r>
            <w:r>
              <w:rPr>
                <w:bCs/>
                <w:color w:val="000000"/>
                <w:kern w:val="0"/>
                <w:sz w:val="24"/>
                <w:u w:val="single"/>
              </w:rPr>
              <w:t xml:space="preserve">                </w:t>
            </w:r>
          </w:p>
          <w:p>
            <w:pPr>
              <w:widowControl/>
              <w:spacing w:line="360" w:lineRule="auto"/>
              <w:jc w:val="left"/>
              <w:rPr>
                <w:b/>
                <w:bCs/>
                <w:color w:val="000000"/>
                <w:kern w:val="0"/>
                <w:sz w:val="24"/>
                <w:u w:val="singl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67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EECE1"/>
            <w:noWrap w:val="0"/>
            <w:vAlign w:val="center"/>
          </w:tcPr>
          <w:p>
            <w:pPr>
              <w:widowControl/>
              <w:jc w:val="center"/>
              <w:rPr>
                <w:b/>
                <w:bCs/>
                <w:kern w:val="0"/>
                <w:szCs w:val="21"/>
              </w:rPr>
            </w:pPr>
            <w:r>
              <w:rPr>
                <w:b/>
                <w:bCs/>
                <w:kern w:val="0"/>
                <w:szCs w:val="21"/>
              </w:rPr>
              <w:t>评价项目</w:t>
            </w:r>
          </w:p>
        </w:tc>
        <w:tc>
          <w:tcPr>
            <w:tcW w:w="38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EECE1"/>
            <w:noWrap w:val="0"/>
            <w:vAlign w:val="center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课程目标</w:t>
            </w:r>
          </w:p>
        </w:tc>
        <w:tc>
          <w:tcPr>
            <w:tcW w:w="378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EEECE1"/>
            <w:noWrap w:val="0"/>
            <w:vAlign w:val="center"/>
          </w:tcPr>
          <w:p>
            <w:pPr>
              <w:widowControl/>
              <w:jc w:val="center"/>
              <w:rPr>
                <w:b/>
                <w:bCs/>
                <w:kern w:val="0"/>
                <w:szCs w:val="21"/>
              </w:rPr>
            </w:pPr>
            <w:r>
              <w:rPr>
                <w:b/>
                <w:bCs/>
                <w:kern w:val="0"/>
                <w:szCs w:val="21"/>
              </w:rPr>
              <w:t>评判标准</w:t>
            </w:r>
          </w:p>
        </w:tc>
        <w:tc>
          <w:tcPr>
            <w:tcW w:w="793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EEECE1"/>
            <w:noWrap w:val="0"/>
            <w:vAlign w:val="center"/>
          </w:tcPr>
          <w:p>
            <w:pPr>
              <w:widowControl/>
              <w:jc w:val="center"/>
              <w:rPr>
                <w:b/>
                <w:bCs/>
                <w:kern w:val="0"/>
                <w:szCs w:val="21"/>
              </w:rPr>
            </w:pPr>
            <w:r>
              <w:rPr>
                <w:b/>
                <w:bCs/>
                <w:kern w:val="0"/>
                <w:szCs w:val="21"/>
              </w:rPr>
              <w:t>目标分值</w:t>
            </w:r>
          </w:p>
        </w:tc>
        <w:tc>
          <w:tcPr>
            <w:tcW w:w="80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EECE1"/>
            <w:noWrap w:val="0"/>
            <w:vAlign w:val="center"/>
          </w:tcPr>
          <w:p>
            <w:pPr>
              <w:widowControl/>
              <w:jc w:val="center"/>
              <w:rPr>
                <w:b/>
                <w:bCs/>
                <w:kern w:val="0"/>
                <w:szCs w:val="21"/>
              </w:rPr>
            </w:pPr>
            <w:r>
              <w:rPr>
                <w:b/>
                <w:bCs/>
                <w:kern w:val="0"/>
                <w:szCs w:val="21"/>
              </w:rPr>
              <w:t>实际</w:t>
            </w:r>
          </w:p>
          <w:p>
            <w:pPr>
              <w:widowControl/>
              <w:jc w:val="center"/>
              <w:rPr>
                <w:b/>
                <w:bCs/>
                <w:kern w:val="0"/>
                <w:szCs w:val="21"/>
              </w:rPr>
            </w:pPr>
            <w:r>
              <w:rPr>
                <w:b/>
                <w:bCs/>
                <w:kern w:val="0"/>
                <w:szCs w:val="21"/>
              </w:rPr>
              <w:t>分值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8" w:hRule="atLeast"/>
        </w:trPr>
        <w:tc>
          <w:tcPr>
            <w:tcW w:w="674" w:type="dxa"/>
            <w:vMerge w:val="restart"/>
            <w:tcBorders>
              <w:top w:val="single" w:color="auto" w:sz="4" w:space="0"/>
              <w:left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spacing w:line="30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项</w:t>
            </w:r>
          </w:p>
          <w:p>
            <w:pPr>
              <w:spacing w:line="30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目</w:t>
            </w:r>
          </w:p>
          <w:p>
            <w:pPr>
              <w:spacing w:line="300" w:lineRule="exact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实</w:t>
            </w:r>
          </w:p>
          <w:p>
            <w:pPr>
              <w:jc w:val="center"/>
              <w:rPr>
                <w:bCs/>
                <w:kern w:val="0"/>
                <w:szCs w:val="21"/>
              </w:rPr>
            </w:pPr>
            <w:r>
              <w:rPr>
                <w:b/>
                <w:szCs w:val="21"/>
              </w:rPr>
              <w:t>习</w:t>
            </w:r>
          </w:p>
        </w:tc>
        <w:tc>
          <w:tcPr>
            <w:tcW w:w="3829" w:type="dxa"/>
            <w:tcBorders>
              <w:top w:val="single" w:color="auto" w:sz="4" w:space="0"/>
              <w:left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b/>
                <w:bCs/>
                <w:szCs w:val="21"/>
              </w:rPr>
              <w:t>课程目标1：</w:t>
            </w:r>
            <w:r>
              <w:rPr>
                <w:szCs w:val="21"/>
              </w:rPr>
              <w:t>在参与企业实际项目的开发过程中，了解解决问题的多种方案，并能够对各种方案进行合理评估，选择最适合的解决方案。</w:t>
            </w:r>
          </w:p>
        </w:tc>
        <w:tc>
          <w:tcPr>
            <w:tcW w:w="3779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能够了解解决问题的多种方案，并能够对各种方案进行合理评估，选择最适合的解决方案。</w:t>
            </w:r>
          </w:p>
        </w:tc>
        <w:tc>
          <w:tcPr>
            <w:tcW w:w="799" w:type="dxa"/>
            <w:gridSpan w:val="2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30</w:t>
            </w:r>
          </w:p>
        </w:tc>
        <w:tc>
          <w:tcPr>
            <w:tcW w:w="808" w:type="dxa"/>
            <w:gridSpan w:val="2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eastAsia="宋体"/>
                <w:szCs w:val="21"/>
                <w:lang w:val="en-US" w:eastAsia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8" w:hRule="atLeast"/>
        </w:trPr>
        <w:tc>
          <w:tcPr>
            <w:tcW w:w="674" w:type="dxa"/>
            <w:vMerge w:val="continue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bCs/>
                <w:kern w:val="0"/>
                <w:szCs w:val="21"/>
              </w:rPr>
            </w:pPr>
          </w:p>
        </w:tc>
        <w:tc>
          <w:tcPr>
            <w:tcW w:w="3829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center"/>
          </w:tcPr>
          <w:p>
            <w:pPr>
              <w:spacing w:line="300" w:lineRule="exact"/>
              <w:rPr>
                <w:szCs w:val="21"/>
              </w:rPr>
            </w:pPr>
            <w:r>
              <w:rPr>
                <w:b/>
                <w:bCs/>
                <w:szCs w:val="21"/>
              </w:rPr>
              <w:t>课程目标2：</w:t>
            </w:r>
            <w:r>
              <w:rPr>
                <w:szCs w:val="21"/>
              </w:rPr>
              <w:t>通过参与和承担企业实际项目的开发，能够理解和使用恰当的开发工具完成软硬件系统各部分的开发任务，并能够理解开发过程中技术、资金和人力资源等方面的局限性。</w:t>
            </w:r>
          </w:p>
        </w:tc>
        <w:tc>
          <w:tcPr>
            <w:tcW w:w="37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通过参与和承担企业实际项目的开发，能够使用恰当的开发工具完成软硬件系统各部分的开发任务，并能够理解开发过程中技术、资金和人力资源等方面的局限性。</w:t>
            </w:r>
          </w:p>
        </w:tc>
        <w:tc>
          <w:tcPr>
            <w:tcW w:w="79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70</w:t>
            </w:r>
          </w:p>
        </w:tc>
        <w:tc>
          <w:tcPr>
            <w:tcW w:w="80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default" w:eastAsia="宋体"/>
                <w:szCs w:val="21"/>
                <w:lang w:val="en-US" w:eastAsia="zh-C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8282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EECE1"/>
            <w:noWrap w:val="0"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合    计</w:t>
            </w:r>
          </w:p>
        </w:tc>
        <w:tc>
          <w:tcPr>
            <w:tcW w:w="79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EECE1"/>
            <w:noWrap w:val="0"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100</w:t>
            </w:r>
          </w:p>
        </w:tc>
        <w:tc>
          <w:tcPr>
            <w:tcW w:w="80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EECE1"/>
            <w:noWrap w:val="0"/>
            <w:vAlign w:val="center"/>
          </w:tcPr>
          <w:p>
            <w:pPr>
              <w:widowControl/>
              <w:jc w:val="center"/>
              <w:rPr>
                <w:rFonts w:hint="default" w:eastAsia="宋体"/>
                <w:kern w:val="0"/>
                <w:szCs w:val="21"/>
                <w:lang w:val="en-US" w:eastAsia="zh-CN"/>
              </w:rPr>
            </w:pPr>
          </w:p>
        </w:tc>
      </w:tr>
    </w:tbl>
    <w:p>
      <w:pPr>
        <w:spacing w:before="156" w:beforeLines="50" w:line="360" w:lineRule="auto"/>
        <w:rPr>
          <w:bCs/>
          <w:spacing w:val="-20"/>
          <w:kern w:val="0"/>
          <w:sz w:val="28"/>
          <w:szCs w:val="28"/>
        </w:rPr>
      </w:pPr>
    </w:p>
    <w:p>
      <w:pPr>
        <w:spacing w:before="156" w:beforeLines="50" w:line="360" w:lineRule="auto"/>
        <w:rPr>
          <w:bCs/>
          <w:spacing w:val="-20"/>
          <w:kern w:val="0"/>
          <w:sz w:val="28"/>
          <w:szCs w:val="28"/>
        </w:rPr>
      </w:pPr>
    </w:p>
    <w:p>
      <w:pPr>
        <w:spacing w:before="156" w:beforeLines="50" w:line="360" w:lineRule="auto"/>
        <w:rPr>
          <w:bCs/>
          <w:spacing w:val="-20"/>
          <w:kern w:val="0"/>
          <w:sz w:val="28"/>
          <w:szCs w:val="28"/>
        </w:rPr>
      </w:pPr>
    </w:p>
    <w:p>
      <w:pPr>
        <w:wordWrap w:val="0"/>
        <w:spacing w:before="156" w:beforeLines="50" w:line="360" w:lineRule="auto"/>
        <w:jc w:val="right"/>
        <w:rPr>
          <w:color w:val="000000"/>
          <w:kern w:val="0"/>
          <w:sz w:val="24"/>
        </w:rPr>
      </w:pPr>
      <w:r>
        <w:rPr>
          <w:color w:val="000000"/>
          <w:kern w:val="0"/>
          <w:sz w:val="24"/>
        </w:rPr>
        <w:t>企业指导教师签名：</w:t>
      </w:r>
      <w:r>
        <w:rPr>
          <w:color w:val="000000"/>
          <w:kern w:val="0"/>
          <w:sz w:val="24"/>
          <w:u w:val="single"/>
        </w:rPr>
        <w:t xml:space="preserve">       </w:t>
      </w:r>
      <w:r>
        <w:rPr>
          <w:rFonts w:hint="eastAsia"/>
          <w:bCs/>
          <w:color w:val="000000"/>
          <w:kern w:val="0"/>
          <w:sz w:val="24"/>
          <w:u w:val="single"/>
          <w:lang w:val="en-US" w:eastAsia="zh-CN"/>
        </w:rPr>
        <w:t xml:space="preserve">      </w:t>
      </w:r>
      <w:r>
        <w:rPr>
          <w:color w:val="000000"/>
          <w:kern w:val="0"/>
          <w:sz w:val="24"/>
          <w:u w:val="single"/>
        </w:rPr>
        <w:t xml:space="preserve">       </w:t>
      </w:r>
    </w:p>
    <w:p>
      <w:pPr>
        <w:wordWrap w:val="0"/>
        <w:spacing w:before="156" w:beforeLines="50" w:line="360" w:lineRule="auto"/>
        <w:jc w:val="right"/>
        <w:rPr>
          <w:color w:val="000000"/>
          <w:kern w:val="0"/>
          <w:sz w:val="24"/>
          <w:u w:val="single"/>
        </w:rPr>
      </w:pPr>
      <w:r>
        <w:rPr>
          <w:color w:val="000000"/>
          <w:kern w:val="0"/>
          <w:sz w:val="24"/>
          <w:u w:val="singl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5313680</wp:posOffset>
            </wp:positionH>
            <wp:positionV relativeFrom="paragraph">
              <wp:posOffset>69850</wp:posOffset>
            </wp:positionV>
            <wp:extent cx="453390" cy="309880"/>
            <wp:effectExtent l="0" t="0" r="3810" b="13970"/>
            <wp:wrapNone/>
            <wp:docPr id="2" name="图片 2" descr="孟为电子签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孟为电子签名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kern w:val="0"/>
          <w:sz w:val="24"/>
        </w:rPr>
        <w:t>校内指导教师签名：</w:t>
      </w:r>
      <w:r>
        <w:rPr>
          <w:color w:val="000000"/>
          <w:kern w:val="0"/>
          <w:sz w:val="24"/>
          <w:u w:val="single"/>
        </w:rPr>
        <w:t xml:space="preserve">                    </w:t>
      </w:r>
    </w:p>
    <w:p>
      <w:pPr>
        <w:spacing w:before="156" w:beforeLines="50" w:line="360" w:lineRule="auto"/>
        <w:jc w:val="right"/>
        <w:rPr>
          <w:bCs/>
          <w:spacing w:val="-20"/>
          <w:kern w:val="0"/>
          <w:sz w:val="24"/>
        </w:rPr>
      </w:pPr>
      <w:r>
        <w:rPr>
          <w:bCs/>
          <w:spacing w:val="-20"/>
          <w:kern w:val="0"/>
          <w:sz w:val="24"/>
        </w:rPr>
        <w:t>2023年11月</w:t>
      </w:r>
    </w:p>
    <w:p>
      <w:pPr>
        <w:spacing w:before="156" w:beforeLines="50" w:line="360" w:lineRule="auto"/>
        <w:jc w:val="right"/>
        <w:rPr>
          <w:bCs/>
          <w:spacing w:val="-20"/>
          <w:kern w:val="0"/>
          <w:sz w:val="28"/>
          <w:szCs w:val="28"/>
        </w:rPr>
      </w:pPr>
    </w:p>
    <w:p>
      <w:pPr>
        <w:spacing w:before="156" w:beforeLines="50" w:line="360" w:lineRule="auto"/>
        <w:jc w:val="right"/>
        <w:rPr>
          <w:bCs/>
          <w:spacing w:val="-20"/>
          <w:kern w:val="0"/>
          <w:sz w:val="28"/>
          <w:szCs w:val="28"/>
        </w:rPr>
      </w:pPr>
    </w:p>
    <w:sectPr>
      <w:headerReference r:id="rId3" w:type="first"/>
      <w:footerReference r:id="rId6" w:type="first"/>
      <w:footerReference r:id="rId4" w:type="default"/>
      <w:footerReference r:id="rId5" w:type="even"/>
      <w:pgSz w:w="11906" w:h="16838"/>
      <w:pgMar w:top="1440" w:right="1021" w:bottom="1440" w:left="964" w:header="851" w:footer="964" w:gutter="0"/>
      <w:pgNumType w:fmt="numberInDash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0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wordWrap w:val="0"/>
      <w:ind w:right="360"/>
      <w:jc w:val="right"/>
      <w:rPr>
        <w:rFonts w:hint="eastAsia" w:ascii="宋体" w:hAnsi="宋体"/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tabs>
        <w:tab w:val="left" w:pos="4140"/>
        <w:tab w:val="right" w:pos="9561"/>
        <w:tab w:val="clear" w:pos="4153"/>
      </w:tabs>
      <w:ind w:right="360"/>
      <w:rPr>
        <w:rFonts w:hint="eastAsia" w:ascii="宋体" w:hAnsi="宋体"/>
        <w:sz w:val="24"/>
        <w:szCs w:val="28"/>
      </w:rPr>
    </w:pPr>
    <w:r>
      <w:rPr>
        <w:rFonts w:ascii="宋体" w:hAnsi="宋体"/>
        <w:sz w:val="24"/>
        <w:szCs w:val="28"/>
      </w:rPr>
      <w:tab/>
    </w:r>
    <w:r>
      <w:rPr>
        <w:rFonts w:ascii="宋体" w:hAnsi="宋体"/>
        <w:sz w:val="24"/>
        <w:szCs w:val="28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right"/>
      <w:rPr>
        <w:sz w:val="22"/>
      </w:rPr>
    </w:pPr>
    <w:r>
      <w:rPr>
        <w:rFonts w:hint="eastAsia"/>
        <w:sz w:val="22"/>
      </w:rPr>
      <w:t>2023年</w:t>
    </w:r>
    <w:r>
      <w:rPr>
        <w:sz w:val="22"/>
      </w:rPr>
      <w:t>1</w:t>
    </w:r>
    <w:r>
      <w:rPr>
        <w:rFonts w:hint="eastAsia"/>
        <w:sz w:val="22"/>
      </w:rPr>
      <w:t>0月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0" w:lineRule="exact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172A27"/>
    <w:rsid w:val="00002330"/>
    <w:rsid w:val="00002A30"/>
    <w:rsid w:val="000128BA"/>
    <w:rsid w:val="00016A35"/>
    <w:rsid w:val="00027F21"/>
    <w:rsid w:val="00034676"/>
    <w:rsid w:val="000422EC"/>
    <w:rsid w:val="000474D2"/>
    <w:rsid w:val="00061DC1"/>
    <w:rsid w:val="00070D2A"/>
    <w:rsid w:val="000731BD"/>
    <w:rsid w:val="00074A72"/>
    <w:rsid w:val="00080D7C"/>
    <w:rsid w:val="000B0245"/>
    <w:rsid w:val="000B2965"/>
    <w:rsid w:val="000C21D5"/>
    <w:rsid w:val="000C3B80"/>
    <w:rsid w:val="000C7B1A"/>
    <w:rsid w:val="000D02E5"/>
    <w:rsid w:val="000D28A2"/>
    <w:rsid w:val="00113165"/>
    <w:rsid w:val="0011799D"/>
    <w:rsid w:val="00136AA6"/>
    <w:rsid w:val="00137F94"/>
    <w:rsid w:val="00171A39"/>
    <w:rsid w:val="001745FF"/>
    <w:rsid w:val="00187A00"/>
    <w:rsid w:val="001A7B6C"/>
    <w:rsid w:val="001D5613"/>
    <w:rsid w:val="001D5C6E"/>
    <w:rsid w:val="001D63C8"/>
    <w:rsid w:val="001E2079"/>
    <w:rsid w:val="001E7D6C"/>
    <w:rsid w:val="00206E22"/>
    <w:rsid w:val="002070C2"/>
    <w:rsid w:val="00215AAC"/>
    <w:rsid w:val="00217219"/>
    <w:rsid w:val="002240F9"/>
    <w:rsid w:val="002258DF"/>
    <w:rsid w:val="0022599D"/>
    <w:rsid w:val="00226F2D"/>
    <w:rsid w:val="002512E2"/>
    <w:rsid w:val="0025460A"/>
    <w:rsid w:val="002571E5"/>
    <w:rsid w:val="00263956"/>
    <w:rsid w:val="002734E3"/>
    <w:rsid w:val="0027353D"/>
    <w:rsid w:val="002A0F65"/>
    <w:rsid w:val="002B6EEE"/>
    <w:rsid w:val="002C3DC8"/>
    <w:rsid w:val="002D1E9C"/>
    <w:rsid w:val="00314B0C"/>
    <w:rsid w:val="00332966"/>
    <w:rsid w:val="00343B8F"/>
    <w:rsid w:val="00343F29"/>
    <w:rsid w:val="00353EAB"/>
    <w:rsid w:val="00372C2A"/>
    <w:rsid w:val="00387BA9"/>
    <w:rsid w:val="0039477A"/>
    <w:rsid w:val="003A0E8D"/>
    <w:rsid w:val="003B237E"/>
    <w:rsid w:val="003B7095"/>
    <w:rsid w:val="003E4A58"/>
    <w:rsid w:val="003F049B"/>
    <w:rsid w:val="003F5707"/>
    <w:rsid w:val="003F6531"/>
    <w:rsid w:val="003F6C66"/>
    <w:rsid w:val="004074B3"/>
    <w:rsid w:val="00414C62"/>
    <w:rsid w:val="004247EB"/>
    <w:rsid w:val="00424E67"/>
    <w:rsid w:val="00443844"/>
    <w:rsid w:val="004479C0"/>
    <w:rsid w:val="00456E39"/>
    <w:rsid w:val="00463E94"/>
    <w:rsid w:val="004653B1"/>
    <w:rsid w:val="00493568"/>
    <w:rsid w:val="004A55CC"/>
    <w:rsid w:val="004D26EB"/>
    <w:rsid w:val="004D4A7A"/>
    <w:rsid w:val="004D6E3B"/>
    <w:rsid w:val="004F2F74"/>
    <w:rsid w:val="004F57A6"/>
    <w:rsid w:val="004F61A4"/>
    <w:rsid w:val="00503798"/>
    <w:rsid w:val="005115DE"/>
    <w:rsid w:val="00513C78"/>
    <w:rsid w:val="00513F84"/>
    <w:rsid w:val="00516482"/>
    <w:rsid w:val="005175C5"/>
    <w:rsid w:val="0052178B"/>
    <w:rsid w:val="0052300B"/>
    <w:rsid w:val="00530687"/>
    <w:rsid w:val="005456C5"/>
    <w:rsid w:val="005468EF"/>
    <w:rsid w:val="0058491F"/>
    <w:rsid w:val="00594785"/>
    <w:rsid w:val="005B0406"/>
    <w:rsid w:val="005C56C9"/>
    <w:rsid w:val="005D5E30"/>
    <w:rsid w:val="005F533D"/>
    <w:rsid w:val="006045BE"/>
    <w:rsid w:val="00607BDF"/>
    <w:rsid w:val="00637569"/>
    <w:rsid w:val="00647F19"/>
    <w:rsid w:val="0065558A"/>
    <w:rsid w:val="00667D3C"/>
    <w:rsid w:val="0067187B"/>
    <w:rsid w:val="006753E2"/>
    <w:rsid w:val="0067554B"/>
    <w:rsid w:val="006764B3"/>
    <w:rsid w:val="006815C0"/>
    <w:rsid w:val="006A6945"/>
    <w:rsid w:val="006B6EB9"/>
    <w:rsid w:val="006C4FC7"/>
    <w:rsid w:val="006D4423"/>
    <w:rsid w:val="006D7CCE"/>
    <w:rsid w:val="006E3C21"/>
    <w:rsid w:val="006F46E7"/>
    <w:rsid w:val="00701F33"/>
    <w:rsid w:val="00707463"/>
    <w:rsid w:val="00722BCE"/>
    <w:rsid w:val="00750077"/>
    <w:rsid w:val="007526E2"/>
    <w:rsid w:val="00761021"/>
    <w:rsid w:val="00765D3B"/>
    <w:rsid w:val="007675D8"/>
    <w:rsid w:val="00791298"/>
    <w:rsid w:val="007B0A0C"/>
    <w:rsid w:val="007B2C9B"/>
    <w:rsid w:val="007C4A3F"/>
    <w:rsid w:val="007C68EF"/>
    <w:rsid w:val="007F418B"/>
    <w:rsid w:val="007F47F5"/>
    <w:rsid w:val="007F5043"/>
    <w:rsid w:val="00801FAF"/>
    <w:rsid w:val="0081166C"/>
    <w:rsid w:val="00812284"/>
    <w:rsid w:val="0082396F"/>
    <w:rsid w:val="00834360"/>
    <w:rsid w:val="00834CCB"/>
    <w:rsid w:val="00841927"/>
    <w:rsid w:val="00847287"/>
    <w:rsid w:val="008533CE"/>
    <w:rsid w:val="008656F2"/>
    <w:rsid w:val="00873B21"/>
    <w:rsid w:val="00875167"/>
    <w:rsid w:val="008A2B36"/>
    <w:rsid w:val="008B1275"/>
    <w:rsid w:val="008B2CEC"/>
    <w:rsid w:val="008B6D79"/>
    <w:rsid w:val="008C0708"/>
    <w:rsid w:val="008C55F2"/>
    <w:rsid w:val="008D2CEB"/>
    <w:rsid w:val="008E705A"/>
    <w:rsid w:val="009108DD"/>
    <w:rsid w:val="00916B77"/>
    <w:rsid w:val="00930EA4"/>
    <w:rsid w:val="00933EF9"/>
    <w:rsid w:val="009351F4"/>
    <w:rsid w:val="0093533E"/>
    <w:rsid w:val="00970FA5"/>
    <w:rsid w:val="009714D2"/>
    <w:rsid w:val="00976FA5"/>
    <w:rsid w:val="009A3E68"/>
    <w:rsid w:val="009B1044"/>
    <w:rsid w:val="009B2917"/>
    <w:rsid w:val="009B78D8"/>
    <w:rsid w:val="009D6502"/>
    <w:rsid w:val="00A2366A"/>
    <w:rsid w:val="00A47440"/>
    <w:rsid w:val="00A5455E"/>
    <w:rsid w:val="00A67F80"/>
    <w:rsid w:val="00A8150C"/>
    <w:rsid w:val="00A82354"/>
    <w:rsid w:val="00A91697"/>
    <w:rsid w:val="00AA4095"/>
    <w:rsid w:val="00AB4158"/>
    <w:rsid w:val="00AF6E41"/>
    <w:rsid w:val="00B12260"/>
    <w:rsid w:val="00B40B43"/>
    <w:rsid w:val="00B42418"/>
    <w:rsid w:val="00B470D5"/>
    <w:rsid w:val="00B51D59"/>
    <w:rsid w:val="00B60086"/>
    <w:rsid w:val="00B600C2"/>
    <w:rsid w:val="00B623FB"/>
    <w:rsid w:val="00B6394A"/>
    <w:rsid w:val="00B64C54"/>
    <w:rsid w:val="00B67FA2"/>
    <w:rsid w:val="00B7122D"/>
    <w:rsid w:val="00B76CB8"/>
    <w:rsid w:val="00B825DA"/>
    <w:rsid w:val="00BA3787"/>
    <w:rsid w:val="00BD43A0"/>
    <w:rsid w:val="00BD5615"/>
    <w:rsid w:val="00BD5A44"/>
    <w:rsid w:val="00BE75CE"/>
    <w:rsid w:val="00BF6236"/>
    <w:rsid w:val="00C04D80"/>
    <w:rsid w:val="00C07AE0"/>
    <w:rsid w:val="00C07E26"/>
    <w:rsid w:val="00C20F73"/>
    <w:rsid w:val="00C32BDA"/>
    <w:rsid w:val="00C339E3"/>
    <w:rsid w:val="00C3514E"/>
    <w:rsid w:val="00C36450"/>
    <w:rsid w:val="00C60026"/>
    <w:rsid w:val="00C66453"/>
    <w:rsid w:val="00C929F2"/>
    <w:rsid w:val="00CB02EA"/>
    <w:rsid w:val="00CB2B8C"/>
    <w:rsid w:val="00CC0945"/>
    <w:rsid w:val="00CC3852"/>
    <w:rsid w:val="00CC7A64"/>
    <w:rsid w:val="00D02CFB"/>
    <w:rsid w:val="00D055EF"/>
    <w:rsid w:val="00D143A0"/>
    <w:rsid w:val="00D250E9"/>
    <w:rsid w:val="00D35AC9"/>
    <w:rsid w:val="00D50C81"/>
    <w:rsid w:val="00D568AE"/>
    <w:rsid w:val="00D6219D"/>
    <w:rsid w:val="00D6422B"/>
    <w:rsid w:val="00D666C8"/>
    <w:rsid w:val="00D83EA2"/>
    <w:rsid w:val="00D85A74"/>
    <w:rsid w:val="00D93621"/>
    <w:rsid w:val="00D95053"/>
    <w:rsid w:val="00D97BDF"/>
    <w:rsid w:val="00DD3909"/>
    <w:rsid w:val="00DD7F0E"/>
    <w:rsid w:val="00DF6EE1"/>
    <w:rsid w:val="00E040F6"/>
    <w:rsid w:val="00E2325E"/>
    <w:rsid w:val="00E275CB"/>
    <w:rsid w:val="00E30BD8"/>
    <w:rsid w:val="00E43FF0"/>
    <w:rsid w:val="00E47DCB"/>
    <w:rsid w:val="00E71B0A"/>
    <w:rsid w:val="00E74CD7"/>
    <w:rsid w:val="00E774AF"/>
    <w:rsid w:val="00E869CF"/>
    <w:rsid w:val="00E9663D"/>
    <w:rsid w:val="00ED2163"/>
    <w:rsid w:val="00EE2BAF"/>
    <w:rsid w:val="00EE6502"/>
    <w:rsid w:val="00EF36E8"/>
    <w:rsid w:val="00F04172"/>
    <w:rsid w:val="00F05545"/>
    <w:rsid w:val="00F063F3"/>
    <w:rsid w:val="00F111E7"/>
    <w:rsid w:val="00F14230"/>
    <w:rsid w:val="00F15DB4"/>
    <w:rsid w:val="00F200FD"/>
    <w:rsid w:val="00F300CD"/>
    <w:rsid w:val="00F34555"/>
    <w:rsid w:val="00F536B8"/>
    <w:rsid w:val="00F66F5C"/>
    <w:rsid w:val="00F835B4"/>
    <w:rsid w:val="00F85A09"/>
    <w:rsid w:val="00F91EB5"/>
    <w:rsid w:val="00F97842"/>
    <w:rsid w:val="00FA2787"/>
    <w:rsid w:val="00FA7864"/>
    <w:rsid w:val="00FC2F6D"/>
    <w:rsid w:val="00FD46A3"/>
    <w:rsid w:val="00FD55E3"/>
    <w:rsid w:val="00FD5B87"/>
    <w:rsid w:val="00FD643C"/>
    <w:rsid w:val="00FE118D"/>
    <w:rsid w:val="00FF05AE"/>
    <w:rsid w:val="19CE7B58"/>
    <w:rsid w:val="31FC6F68"/>
    <w:rsid w:val="4A182C7B"/>
    <w:rsid w:val="657E006C"/>
    <w:rsid w:val="697C3A4B"/>
    <w:rsid w:val="73670F6C"/>
    <w:rsid w:val="7DE74B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uiPriority w:val="0"/>
    <w:pPr>
      <w:jc w:val="left"/>
    </w:pPr>
  </w:style>
  <w:style w:type="paragraph" w:styleId="3">
    <w:name w:val="Date"/>
    <w:basedOn w:val="1"/>
    <w:next w:val="1"/>
    <w:uiPriority w:val="0"/>
    <w:pPr>
      <w:ind w:left="100" w:leftChars="250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2"/>
    <w:next w:val="2"/>
    <w:link w:val="16"/>
    <w:autoRedefine/>
    <w:qFormat/>
    <w:uiPriority w:val="0"/>
    <w:rPr>
      <w:b/>
      <w:bCs/>
    </w:rPr>
  </w:style>
  <w:style w:type="table" w:styleId="9">
    <w:name w:val="Table Grid"/>
    <w:basedOn w:val="8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age number"/>
    <w:basedOn w:val="10"/>
    <w:autoRedefine/>
    <w:qFormat/>
    <w:uiPriority w:val="0"/>
  </w:style>
  <w:style w:type="character" w:styleId="12">
    <w:name w:val="Hyperlink"/>
    <w:autoRedefine/>
    <w:unhideWhenUsed/>
    <w:qFormat/>
    <w:uiPriority w:val="99"/>
    <w:rPr>
      <w:color w:val="0000FF"/>
      <w:u w:val="single"/>
    </w:rPr>
  </w:style>
  <w:style w:type="character" w:styleId="13">
    <w:name w:val="annotation reference"/>
    <w:autoRedefine/>
    <w:qFormat/>
    <w:uiPriority w:val="0"/>
    <w:rPr>
      <w:sz w:val="21"/>
      <w:szCs w:val="21"/>
    </w:rPr>
  </w:style>
  <w:style w:type="character" w:customStyle="1" w:styleId="14">
    <w:name w:val="页脚 Char"/>
    <w:link w:val="5"/>
    <w:autoRedefine/>
    <w:qFormat/>
    <w:uiPriority w:val="99"/>
    <w:rPr>
      <w:kern w:val="2"/>
      <w:sz w:val="18"/>
      <w:szCs w:val="18"/>
    </w:rPr>
  </w:style>
  <w:style w:type="character" w:customStyle="1" w:styleId="15">
    <w:name w:val="批注文字 Char"/>
    <w:link w:val="2"/>
    <w:autoRedefine/>
    <w:qFormat/>
    <w:uiPriority w:val="0"/>
    <w:rPr>
      <w:kern w:val="2"/>
      <w:sz w:val="21"/>
      <w:szCs w:val="24"/>
    </w:rPr>
  </w:style>
  <w:style w:type="character" w:customStyle="1" w:styleId="16">
    <w:name w:val="批注主题 Char"/>
    <w:link w:val="7"/>
    <w:autoRedefine/>
    <w:qFormat/>
    <w:uiPriority w:val="0"/>
    <w:rPr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&#20415;&#31614;&#65288;&#32418;&#22836;&#32593;&#32476;&#65289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便签（红头网络）.dot</Template>
  <Company>微软中国</Company>
  <Pages>1</Pages>
  <Words>383</Words>
  <Characters>407</Characters>
  <Lines>4</Lines>
  <Paragraphs>1</Paragraphs>
  <TotalTime>182</TotalTime>
  <ScaleCrop>false</ScaleCrop>
  <LinksUpToDate>false</LinksUpToDate>
  <CharactersWithSpaces>585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2023-11-16T06:12:00Z</dcterms:created>
  <dc:creator>雨林木风</dc:creator>
  <cp:lastModifiedBy>如鲸在渊</cp:lastModifiedBy>
  <cp:lastPrinted>2018-04-11T02:04:00Z</cp:lastPrinted>
  <dcterms:modified xsi:type="dcterms:W3CDTF">2024-06-02T05:35:43Z</dcterms:modified>
  <dc:title>关于做好高校思政课教材征订发行工作的通知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58C9A4B9C2F140ECB5648C78DAA9B0CF_12</vt:lpwstr>
  </property>
</Properties>
</file>